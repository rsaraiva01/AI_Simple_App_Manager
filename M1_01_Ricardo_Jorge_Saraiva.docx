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9DE6" w14:textId="56735881" w:rsidR="00645A75" w:rsidRPr="00CE35F7" w:rsidRDefault="0094707C" w:rsidP="00FF60BA">
      <w:r>
        <w:t xml:space="preserve">Especialização em Inteligência </w:t>
      </w:r>
      <w:r w:rsidRPr="00FF60BA">
        <w:t>Artificial</w:t>
      </w:r>
    </w:p>
    <w:p w14:paraId="630FE45E" w14:textId="77777777" w:rsidR="000F557A" w:rsidRDefault="0094707C" w:rsidP="0094707C">
      <w:pPr>
        <w:pStyle w:val="Subttulo"/>
      </w:pPr>
      <w:r>
        <w:t>Módulo 1 - Tarefa 1</w:t>
      </w:r>
      <w:r>
        <w:br/>
      </w:r>
      <w:r w:rsidRPr="0094707C">
        <w:t xml:space="preserve">Criação de um Protótipo Simples de Sistema de IA </w:t>
      </w:r>
    </w:p>
    <w:p w14:paraId="47198110" w14:textId="68B0D608" w:rsidR="00645A75" w:rsidRDefault="0094707C" w:rsidP="0094707C">
      <w:pPr>
        <w:pStyle w:val="Subttulo"/>
      </w:pPr>
      <w:r w:rsidRPr="0094707C">
        <w:t>com Base em Pesquisa e Dados</w:t>
      </w:r>
    </w:p>
    <w:p w14:paraId="7168CF49" w14:textId="77777777" w:rsidR="000F557A" w:rsidRDefault="000F557A" w:rsidP="000F557A"/>
    <w:p w14:paraId="5B9B1CE8" w14:textId="77777777" w:rsidR="000F557A" w:rsidRPr="000F557A" w:rsidRDefault="000F557A" w:rsidP="000F557A"/>
    <w:tbl>
      <w:tblPr>
        <w:tblStyle w:val="TabeladoProgramaSemLimites"/>
        <w:tblW w:w="9900" w:type="dxa"/>
        <w:tblLayout w:type="fixed"/>
        <w:tblLook w:val="04A0" w:firstRow="1" w:lastRow="0" w:firstColumn="1" w:lastColumn="0" w:noHBand="0" w:noVBand="1"/>
        <w:tblDescription w:val="A tabela Informações da faculdade contém os campos Nome do professor, Endereço de e-mail, Localização e Horários"/>
      </w:tblPr>
      <w:tblGrid>
        <w:gridCol w:w="3300"/>
        <w:gridCol w:w="3300"/>
        <w:gridCol w:w="3300"/>
      </w:tblGrid>
      <w:tr w:rsidR="00645A75" w:rsidRPr="00CE35F7" w14:paraId="421387AC" w14:textId="77777777" w:rsidTr="00CE3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00" w:type="dxa"/>
          </w:tcPr>
          <w:p w14:paraId="38790CB1" w14:textId="69D3218E" w:rsidR="00645A75" w:rsidRPr="00FF60BA" w:rsidRDefault="006867C2" w:rsidP="00FF60BA">
            <w:pPr>
              <w:pStyle w:val="Ttulo2"/>
              <w:rPr>
                <w:b/>
                <w:bCs w:val="0"/>
              </w:rPr>
            </w:pPr>
            <w:r w:rsidRPr="00FF60BA">
              <w:rPr>
                <w:b/>
                <w:bCs w:val="0"/>
              </w:rPr>
              <w:t>Formando</w:t>
            </w:r>
          </w:p>
        </w:tc>
        <w:tc>
          <w:tcPr>
            <w:tcW w:w="3300" w:type="dxa"/>
          </w:tcPr>
          <w:p w14:paraId="16E8BFE4" w14:textId="5EC8CF02" w:rsidR="00645A75" w:rsidRPr="00CE35F7" w:rsidRDefault="00645A75"/>
        </w:tc>
        <w:tc>
          <w:tcPr>
            <w:tcW w:w="3300" w:type="dxa"/>
          </w:tcPr>
          <w:p w14:paraId="7A163C48" w14:textId="7F7E07AE" w:rsidR="00645A75" w:rsidRPr="00CE35F7" w:rsidRDefault="00645A75"/>
        </w:tc>
      </w:tr>
      <w:tr w:rsidR="00645A75" w:rsidRPr="00CE35F7" w14:paraId="7D7896B0" w14:textId="77777777" w:rsidTr="00CE35F7">
        <w:tc>
          <w:tcPr>
            <w:tcW w:w="3300" w:type="dxa"/>
          </w:tcPr>
          <w:p w14:paraId="508BEC5C" w14:textId="77777777" w:rsidR="00645A75" w:rsidRPr="00FF60BA" w:rsidRDefault="0094707C" w:rsidP="00FF60BA">
            <w:pPr>
              <w:rPr>
                <w:rStyle w:val="Forte"/>
                <w:b w:val="0"/>
                <w:bCs w:val="0"/>
              </w:rPr>
            </w:pPr>
            <w:r w:rsidRPr="00FF60BA">
              <w:rPr>
                <w:rStyle w:val="Forte"/>
                <w:b w:val="0"/>
                <w:bCs w:val="0"/>
              </w:rPr>
              <w:t>Ricardo Saraiva</w:t>
            </w:r>
          </w:p>
          <w:p w14:paraId="0248B285" w14:textId="6415C106" w:rsidR="00FF60BA" w:rsidRPr="00CE35F7" w:rsidRDefault="00FF60BA">
            <w:pPr>
              <w:pStyle w:val="SemEspaamento"/>
            </w:pPr>
          </w:p>
        </w:tc>
        <w:tc>
          <w:tcPr>
            <w:tcW w:w="3300" w:type="dxa"/>
          </w:tcPr>
          <w:p w14:paraId="39F55469" w14:textId="58BA55E5" w:rsidR="00645A75" w:rsidRPr="00CE35F7" w:rsidRDefault="00645A75">
            <w:pPr>
              <w:pStyle w:val="SemEspaamento"/>
            </w:pPr>
          </w:p>
        </w:tc>
        <w:tc>
          <w:tcPr>
            <w:tcW w:w="3300" w:type="dxa"/>
          </w:tcPr>
          <w:p w14:paraId="13B40D8D" w14:textId="20F9A815" w:rsidR="00645A75" w:rsidRPr="00CE35F7" w:rsidRDefault="00645A75">
            <w:pPr>
              <w:pStyle w:val="SemEspaamento"/>
            </w:pPr>
          </w:p>
        </w:tc>
      </w:tr>
    </w:tbl>
    <w:p w14:paraId="1639CE2F" w14:textId="475DA933" w:rsidR="00645A75" w:rsidRDefault="0094707C">
      <w:pPr>
        <w:pStyle w:val="Ttulo1"/>
      </w:pPr>
      <w:r>
        <w:t>Sumário do Projeto</w:t>
      </w:r>
      <w:r w:rsidR="006867C2">
        <w:t>: Sistema de recomendação de músicas</w:t>
      </w:r>
    </w:p>
    <w:p w14:paraId="50717484" w14:textId="77777777" w:rsidR="00D92D48" w:rsidRPr="00D92D48" w:rsidRDefault="00D92D48" w:rsidP="00D92D48"/>
    <w:p w14:paraId="42A79872" w14:textId="77777777" w:rsidR="00645A75" w:rsidRPr="00CE35F7" w:rsidRDefault="00000000">
      <w:pPr>
        <w:pStyle w:val="Ttulo2"/>
      </w:pPr>
      <w:sdt>
        <w:sdtPr>
          <w:alias w:val="Descrição:"/>
          <w:tag w:val="Descrição:"/>
          <w:id w:val="-1023635109"/>
          <w:placeholder>
            <w:docPart w:val="876E8BD28A7046A9814EC0A79D834282"/>
          </w:placeholder>
          <w:temporary/>
          <w:showingPlcHdr/>
          <w15:appearance w15:val="hidden"/>
        </w:sdtPr>
        <w:sdtContent>
          <w:r w:rsidR="0059569D" w:rsidRPr="00FF60BA">
            <w:t>Descrição</w:t>
          </w:r>
        </w:sdtContent>
      </w:sdt>
    </w:p>
    <w:p w14:paraId="3290302C" w14:textId="531035BA" w:rsidR="00645A75" w:rsidRDefault="0094707C">
      <w:r>
        <w:t xml:space="preserve">Protótipo </w:t>
      </w:r>
      <w:r w:rsidR="006867C2">
        <w:t>que sugere</w:t>
      </w:r>
      <w:r>
        <w:t xml:space="preserve"> músicas </w:t>
      </w:r>
      <w:r w:rsidR="006867C2">
        <w:t>aos</w:t>
      </w:r>
      <w:r>
        <w:t xml:space="preserve"> utilizador</w:t>
      </w:r>
      <w:r w:rsidR="006867C2">
        <w:t>es</w:t>
      </w:r>
      <w:r>
        <w:t xml:space="preserve">, num ambiente de aplicação de música online em </w:t>
      </w:r>
      <w:proofErr w:type="spellStart"/>
      <w:r>
        <w:t>stream</w:t>
      </w:r>
      <w:proofErr w:type="spellEnd"/>
      <w:r>
        <w:t xml:space="preserve"> (género </w:t>
      </w:r>
      <w:proofErr w:type="spellStart"/>
      <w:r>
        <w:t>Spotify</w:t>
      </w:r>
      <w:proofErr w:type="spellEnd"/>
      <w:r>
        <w:t>)</w:t>
      </w:r>
      <w:r w:rsidR="006867C2">
        <w:t>.</w:t>
      </w:r>
    </w:p>
    <w:p w14:paraId="3E75BFA8" w14:textId="77777777" w:rsidR="000F557A" w:rsidRPr="00CE35F7" w:rsidRDefault="000F557A"/>
    <w:p w14:paraId="6094CAE5" w14:textId="411AAE97" w:rsidR="00645A75" w:rsidRPr="00FF60BA" w:rsidRDefault="0094707C" w:rsidP="00FF60BA">
      <w:pPr>
        <w:pStyle w:val="Ttulo2"/>
      </w:pPr>
      <w:r w:rsidRPr="00FF60BA">
        <w:t>Abordagem</w:t>
      </w:r>
    </w:p>
    <w:p w14:paraId="473894E6" w14:textId="61B48D50" w:rsidR="00645A75" w:rsidRDefault="0094707C" w:rsidP="0094707C">
      <w:r>
        <w:t xml:space="preserve">Cada faixa ouvida na plataforma terá, além de um id único, informações de duração, género musical e ano de lançamento. Existirá ainda um índice de popularidade (ranking) atribuído a cada música. </w:t>
      </w:r>
      <w:r w:rsidR="006867C2">
        <w:t>Recorre-se à análise de dados para determinar quais as músicas preferidas dos utilizadores em cada género e, em função de determinada música ouvida</w:t>
      </w:r>
      <w:r w:rsidR="00FF60BA">
        <w:t>,</w:t>
      </w:r>
      <w:r w:rsidR="006867C2">
        <w:t xml:space="preserve"> qual a música mais </w:t>
      </w:r>
      <w:r w:rsidR="00FF60BA">
        <w:t>ouvida imediatamente a seguir.</w:t>
      </w:r>
      <w:r w:rsidR="006867C2">
        <w:t xml:space="preserve"> </w:t>
      </w:r>
    </w:p>
    <w:p w14:paraId="5933BE52" w14:textId="77777777" w:rsidR="00FF60BA" w:rsidRPr="00CE35F7" w:rsidRDefault="00FF60BA" w:rsidP="0094707C"/>
    <w:p w14:paraId="670D3DD8" w14:textId="77777777" w:rsidR="00645A75" w:rsidRPr="00CE35F7" w:rsidRDefault="00000000">
      <w:pPr>
        <w:pStyle w:val="Ttulo1"/>
      </w:pPr>
      <w:sdt>
        <w:sdtPr>
          <w:alias w:val="Informações e recursos adicionais:"/>
          <w:tag w:val="Informações e recursos adicionais:"/>
          <w:id w:val="-366066199"/>
          <w:placeholder>
            <w:docPart w:val="B7DB814424084062A7EF829684CC195C"/>
          </w:placeholder>
          <w:temporary/>
          <w:showingPlcHdr/>
          <w15:appearance w15:val="hidden"/>
        </w:sdtPr>
        <w:sdtContent>
          <w:r w:rsidR="007E0C3F" w:rsidRPr="00CE35F7">
            <w:rPr>
              <w:lang w:bidi="pt-PT"/>
            </w:rPr>
            <w:t>Informações e Recursos Adicionais</w:t>
          </w:r>
        </w:sdtContent>
      </w:sdt>
    </w:p>
    <w:sdt>
      <w:sdtPr>
        <w:alias w:val="Introduza o subtítulo:"/>
        <w:tag w:val="Introduza o subtítulo:"/>
        <w:id w:val="-1502118422"/>
        <w:placeholder>
          <w:docPart w:val="67281B986F654139BC085291A5BD12FE"/>
        </w:placeholder>
        <w:temporary/>
        <w:showingPlcHdr/>
        <w15:appearance w15:val="hidden"/>
        <w:text/>
      </w:sdtPr>
      <w:sdtContent>
        <w:p w14:paraId="020A6D3A" w14:textId="77777777" w:rsidR="00645A75" w:rsidRPr="00CE35F7" w:rsidRDefault="00C70C09">
          <w:pPr>
            <w:pStyle w:val="Ttulo2"/>
          </w:pPr>
          <w:r w:rsidRPr="00CE35F7">
            <w:rPr>
              <w:lang w:bidi="pt-PT"/>
            </w:rPr>
            <w:t>Adicione um Subtítulo</w:t>
          </w:r>
        </w:p>
      </w:sdtContent>
    </w:sdt>
    <w:p w14:paraId="650CF0CE" w14:textId="77777777" w:rsidR="00544E8A" w:rsidRPr="00CE35F7" w:rsidRDefault="00000000">
      <w:sdt>
        <w:sdtPr>
          <w:alias w:val="Introduza a descrição:"/>
          <w:tag w:val="Introduza a descrição:"/>
          <w:id w:val="1259251453"/>
          <w:placeholder>
            <w:docPart w:val="A34218DA84444E5289D10A0468DC880F"/>
          </w:placeholder>
          <w:temporary/>
          <w:showingPlcHdr/>
          <w15:appearance w15:val="hidden"/>
        </w:sdtPr>
        <w:sdtContent>
          <w:r w:rsidR="00763449" w:rsidRPr="00CE35F7">
            <w:rPr>
              <w:lang w:bidi="pt-PT"/>
            </w:rPr>
            <w:t>Adicione</w:t>
          </w:r>
          <w:r w:rsidR="00C70C09" w:rsidRPr="00CE35F7">
            <w:rPr>
              <w:lang w:bidi="pt-PT"/>
            </w:rPr>
            <w:t xml:space="preserve"> texto.</w:t>
          </w:r>
        </w:sdtContent>
      </w:sdt>
    </w:p>
    <w:sectPr w:rsidR="00544E8A" w:rsidRPr="00CE35F7" w:rsidSect="00CE35F7">
      <w:footerReference w:type="default" r:id="rId7"/>
      <w:pgSz w:w="11906" w:h="16838" w:code="9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72761" w14:textId="77777777" w:rsidR="00B172D3" w:rsidRDefault="00B172D3">
      <w:pPr>
        <w:spacing w:after="0"/>
      </w:pPr>
      <w:r>
        <w:separator/>
      </w:r>
    </w:p>
  </w:endnote>
  <w:endnote w:type="continuationSeparator" w:id="0">
    <w:p w14:paraId="051D45E9" w14:textId="77777777" w:rsidR="00B172D3" w:rsidRDefault="00B172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664D" w14:textId="77777777" w:rsidR="00645A75" w:rsidRPr="00E35144" w:rsidRDefault="00C70C09" w:rsidP="003E2D26">
    <w:pPr>
      <w:pStyle w:val="Rodap"/>
    </w:pPr>
    <w:r w:rsidRPr="00E35144">
      <w:rPr>
        <w:lang w:bidi="pt-PT"/>
      </w:rPr>
      <w:t xml:space="preserve">Página </w:t>
    </w:r>
    <w:r w:rsidRPr="00E35144">
      <w:rPr>
        <w:lang w:bidi="pt-PT"/>
      </w:rPr>
      <w:fldChar w:fldCharType="begin"/>
    </w:r>
    <w:r w:rsidRPr="00E35144">
      <w:rPr>
        <w:lang w:bidi="pt-PT"/>
      </w:rPr>
      <w:instrText xml:space="preserve"> PAGE   \* MERGEFORMAT </w:instrText>
    </w:r>
    <w:r w:rsidRPr="00E35144">
      <w:rPr>
        <w:lang w:bidi="pt-PT"/>
      </w:rPr>
      <w:fldChar w:fldCharType="separate"/>
    </w:r>
    <w:r w:rsidR="00897784" w:rsidRPr="00E35144">
      <w:rPr>
        <w:noProof/>
        <w:lang w:bidi="pt-PT"/>
      </w:rPr>
      <w:t>1</w:t>
    </w:r>
    <w:r w:rsidRPr="00E35144">
      <w:rPr>
        <w:noProof/>
        <w:lang w:bidi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2DF6B" w14:textId="77777777" w:rsidR="00B172D3" w:rsidRDefault="00B172D3">
      <w:pPr>
        <w:spacing w:after="0"/>
      </w:pPr>
      <w:r>
        <w:separator/>
      </w:r>
    </w:p>
  </w:footnote>
  <w:footnote w:type="continuationSeparator" w:id="0">
    <w:p w14:paraId="14A0F4E0" w14:textId="77777777" w:rsidR="00B172D3" w:rsidRDefault="00B172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a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a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a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a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acommarc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acommarc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acommarc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acommarc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50707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103484A"/>
    <w:multiLevelType w:val="multilevel"/>
    <w:tmpl w:val="04090023"/>
    <w:styleLink w:val="ArtigoSeco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0FB165E"/>
    <w:multiLevelType w:val="hybridMultilevel"/>
    <w:tmpl w:val="4C5828F0"/>
    <w:lvl w:ilvl="0" w:tplc="EA184B6E">
      <w:start w:val="1"/>
      <w:numFmt w:val="bullet"/>
      <w:pStyle w:val="Listacommarcas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644FE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5333035">
    <w:abstractNumId w:val="9"/>
  </w:num>
  <w:num w:numId="2" w16cid:durableId="280887325">
    <w:abstractNumId w:val="13"/>
  </w:num>
  <w:num w:numId="3" w16cid:durableId="1819960222">
    <w:abstractNumId w:val="15"/>
  </w:num>
  <w:num w:numId="4" w16cid:durableId="1892493864">
    <w:abstractNumId w:val="12"/>
  </w:num>
  <w:num w:numId="5" w16cid:durableId="301690998">
    <w:abstractNumId w:val="12"/>
    <w:lvlOverride w:ilvl="0">
      <w:startOverride w:val="1"/>
    </w:lvlOverride>
  </w:num>
  <w:num w:numId="6" w16cid:durableId="2056393375">
    <w:abstractNumId w:val="7"/>
  </w:num>
  <w:num w:numId="7" w16cid:durableId="286738388">
    <w:abstractNumId w:val="6"/>
  </w:num>
  <w:num w:numId="8" w16cid:durableId="274404660">
    <w:abstractNumId w:val="5"/>
  </w:num>
  <w:num w:numId="9" w16cid:durableId="269551126">
    <w:abstractNumId w:val="4"/>
  </w:num>
  <w:num w:numId="10" w16cid:durableId="730889799">
    <w:abstractNumId w:val="8"/>
  </w:num>
  <w:num w:numId="11" w16cid:durableId="2020694828">
    <w:abstractNumId w:val="3"/>
  </w:num>
  <w:num w:numId="12" w16cid:durableId="116795854">
    <w:abstractNumId w:val="2"/>
  </w:num>
  <w:num w:numId="13" w16cid:durableId="1804880339">
    <w:abstractNumId w:val="1"/>
  </w:num>
  <w:num w:numId="14" w16cid:durableId="292755267">
    <w:abstractNumId w:val="0"/>
  </w:num>
  <w:num w:numId="15" w16cid:durableId="329646675">
    <w:abstractNumId w:val="14"/>
  </w:num>
  <w:num w:numId="16" w16cid:durableId="1879315365">
    <w:abstractNumId w:val="10"/>
  </w:num>
  <w:num w:numId="17" w16cid:durableId="7803374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7C"/>
    <w:rsid w:val="000B3262"/>
    <w:rsid w:val="000F557A"/>
    <w:rsid w:val="001A148C"/>
    <w:rsid w:val="001C1A07"/>
    <w:rsid w:val="001E1E51"/>
    <w:rsid w:val="00216B82"/>
    <w:rsid w:val="0024197D"/>
    <w:rsid w:val="00290CC6"/>
    <w:rsid w:val="002F30E3"/>
    <w:rsid w:val="003858A9"/>
    <w:rsid w:val="003B0391"/>
    <w:rsid w:val="003E2D26"/>
    <w:rsid w:val="0047050B"/>
    <w:rsid w:val="004B3A36"/>
    <w:rsid w:val="00540212"/>
    <w:rsid w:val="00544E8A"/>
    <w:rsid w:val="0059569D"/>
    <w:rsid w:val="00645A75"/>
    <w:rsid w:val="00677E46"/>
    <w:rsid w:val="006867C2"/>
    <w:rsid w:val="006F7190"/>
    <w:rsid w:val="00763449"/>
    <w:rsid w:val="007824E9"/>
    <w:rsid w:val="007E0C3F"/>
    <w:rsid w:val="00855DE9"/>
    <w:rsid w:val="00865AAC"/>
    <w:rsid w:val="00883B4C"/>
    <w:rsid w:val="00897784"/>
    <w:rsid w:val="008D416A"/>
    <w:rsid w:val="0094707C"/>
    <w:rsid w:val="0095072C"/>
    <w:rsid w:val="009550F6"/>
    <w:rsid w:val="009A7F54"/>
    <w:rsid w:val="009D1E5C"/>
    <w:rsid w:val="009D3D78"/>
    <w:rsid w:val="009E337C"/>
    <w:rsid w:val="00A66C39"/>
    <w:rsid w:val="00A67D06"/>
    <w:rsid w:val="00B15429"/>
    <w:rsid w:val="00B172D3"/>
    <w:rsid w:val="00B4621A"/>
    <w:rsid w:val="00B55513"/>
    <w:rsid w:val="00B766DC"/>
    <w:rsid w:val="00B96BA5"/>
    <w:rsid w:val="00BA5A96"/>
    <w:rsid w:val="00C70C09"/>
    <w:rsid w:val="00CA7742"/>
    <w:rsid w:val="00CE35F7"/>
    <w:rsid w:val="00D92D48"/>
    <w:rsid w:val="00E35144"/>
    <w:rsid w:val="00F45FF8"/>
    <w:rsid w:val="00F649AF"/>
    <w:rsid w:val="00FB092A"/>
    <w:rsid w:val="00FF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97E3BD"/>
  <w15:chartTrackingRefBased/>
  <w15:docId w15:val="{976E64D5-5886-47D8-A69F-A152080D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pt-PT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144"/>
  </w:style>
  <w:style w:type="paragraph" w:styleId="Ttulo1">
    <w:name w:val="heading 1"/>
    <w:basedOn w:val="Normal"/>
    <w:next w:val="Normal"/>
    <w:link w:val="Ttulo1Carter"/>
    <w:uiPriority w:val="1"/>
    <w:qFormat/>
    <w:rsid w:val="00E35144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Ttulo2">
    <w:name w:val="heading 2"/>
    <w:basedOn w:val="Normal"/>
    <w:next w:val="Normal"/>
    <w:link w:val="Ttulo2Carter"/>
    <w:uiPriority w:val="1"/>
    <w:unhideWhenUsed/>
    <w:qFormat/>
    <w:rsid w:val="00D92D4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aps/>
      <w:color w:val="000000" w:themeColor="text1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1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1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1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14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14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14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14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2"/>
    <w:qFormat/>
    <w:rsid w:val="00E35144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tuloCarter">
    <w:name w:val="Título Caráter"/>
    <w:basedOn w:val="Tipodeletrapredefinidodopargrafo"/>
    <w:link w:val="Ttulo"/>
    <w:uiPriority w:val="2"/>
    <w:rsid w:val="00E35144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tulo">
    <w:name w:val="Subtitle"/>
    <w:basedOn w:val="Normal"/>
    <w:next w:val="Normal"/>
    <w:link w:val="SubttuloCarter"/>
    <w:uiPriority w:val="3"/>
    <w:qFormat/>
    <w:rsid w:val="000F557A"/>
    <w:pPr>
      <w:numPr>
        <w:ilvl w:val="1"/>
      </w:numPr>
      <w:spacing w:after="0"/>
    </w:pPr>
    <w:rPr>
      <w:b/>
      <w:bCs/>
      <w:color w:val="262626" w:themeColor="text1" w:themeTint="D9"/>
      <w:spacing w:val="15"/>
      <w:sz w:val="24"/>
    </w:rPr>
  </w:style>
  <w:style w:type="character" w:customStyle="1" w:styleId="SubttuloCarter">
    <w:name w:val="Subtítulo Caráter"/>
    <w:basedOn w:val="Tipodeletrapredefinidodopargrafo"/>
    <w:link w:val="Subttulo"/>
    <w:uiPriority w:val="3"/>
    <w:rsid w:val="000F557A"/>
    <w:rPr>
      <w:b/>
      <w:bCs/>
      <w:color w:val="262626" w:themeColor="text1" w:themeTint="D9"/>
      <w:spacing w:val="15"/>
      <w:sz w:val="24"/>
    </w:rPr>
  </w:style>
  <w:style w:type="character" w:styleId="TextodoMarcadordePosio">
    <w:name w:val="Placeholder Text"/>
    <w:basedOn w:val="Tipodeletrapredefinidodopargrafo"/>
    <w:uiPriority w:val="99"/>
    <w:semiHidden/>
    <w:rsid w:val="00E35144"/>
    <w:rPr>
      <w:color w:val="595959" w:themeColor="text1" w:themeTint="A6"/>
    </w:rPr>
  </w:style>
  <w:style w:type="character" w:customStyle="1" w:styleId="Ttulo1Carter">
    <w:name w:val="Título 1 Caráter"/>
    <w:basedOn w:val="Tipodeletrapredefinidodopargrafo"/>
    <w:link w:val="Ttulo1"/>
    <w:uiPriority w:val="1"/>
    <w:rsid w:val="00E35144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elacomGrelha">
    <w:name w:val="Table Grid"/>
    <w:basedOn w:val="Tabelanormal"/>
    <w:uiPriority w:val="39"/>
    <w:rsid w:val="00E351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1"/>
    <w:rsid w:val="00D92D48"/>
    <w:rPr>
      <w:rFonts w:asciiTheme="majorHAnsi" w:eastAsiaTheme="majorEastAsia" w:hAnsiTheme="majorHAnsi" w:cstheme="majorBidi"/>
      <w:b/>
      <w:bCs/>
      <w:caps/>
      <w:color w:val="000000" w:themeColor="text1"/>
    </w:rPr>
  </w:style>
  <w:style w:type="paragraph" w:styleId="Listacommarcas">
    <w:name w:val="List Bullet"/>
    <w:basedOn w:val="Normal"/>
    <w:uiPriority w:val="1"/>
    <w:unhideWhenUsed/>
    <w:qFormat/>
    <w:rsid w:val="00E35144"/>
    <w:pPr>
      <w:numPr>
        <w:numId w:val="4"/>
      </w:numPr>
    </w:pPr>
  </w:style>
  <w:style w:type="character" w:styleId="Forte">
    <w:name w:val="Strong"/>
    <w:basedOn w:val="Tipodeletrapredefinidodopargrafo"/>
    <w:uiPriority w:val="1"/>
    <w:qFormat/>
    <w:rsid w:val="00E35144"/>
    <w:rPr>
      <w:b/>
      <w:bCs/>
      <w:color w:val="262626" w:themeColor="text1" w:themeTint="D9"/>
    </w:rPr>
  </w:style>
  <w:style w:type="table" w:customStyle="1" w:styleId="TabeladoProgramaSemLimites">
    <w:name w:val="Tabela do Programa – Sem Limites"/>
    <w:basedOn w:val="Tabelanormal"/>
    <w:uiPriority w:val="99"/>
    <w:rsid w:val="00E35144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SemEspaamento">
    <w:name w:val="No Spacing"/>
    <w:uiPriority w:val="36"/>
    <w:qFormat/>
    <w:rsid w:val="00E35144"/>
    <w:pPr>
      <w:spacing w:after="0"/>
    </w:pPr>
  </w:style>
  <w:style w:type="table" w:customStyle="1" w:styleId="TabeladoProgramaComLimites">
    <w:name w:val="Tabela do Programa – Com Limites"/>
    <w:basedOn w:val="Tabelanormal"/>
    <w:uiPriority w:val="99"/>
    <w:rsid w:val="00E35144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Cabealho">
    <w:name w:val="header"/>
    <w:basedOn w:val="Normal"/>
    <w:link w:val="CabealhoCarter"/>
    <w:uiPriority w:val="99"/>
    <w:unhideWhenUsed/>
    <w:rsid w:val="00E35144"/>
    <w:pPr>
      <w:tabs>
        <w:tab w:val="center" w:pos="4680"/>
        <w:tab w:val="right" w:pos="9360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35144"/>
  </w:style>
  <w:style w:type="paragraph" w:styleId="Rodap">
    <w:name w:val="footer"/>
    <w:basedOn w:val="Normal"/>
    <w:link w:val="RodapCarter"/>
    <w:uiPriority w:val="99"/>
    <w:unhideWhenUsed/>
    <w:rsid w:val="00E35144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35144"/>
    <w:rPr>
      <w:b/>
      <w:bCs/>
      <w:color w:val="262626" w:themeColor="text1" w:themeTint="D9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35144"/>
    <w:pPr>
      <w:spacing w:after="0"/>
    </w:pPr>
    <w:rPr>
      <w:rFonts w:ascii="Segoe UI" w:hAnsi="Segoe UI"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35144"/>
    <w:rPr>
      <w:rFonts w:ascii="Segoe UI" w:hAnsi="Segoe UI" w:cs="Segoe UI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E35144"/>
  </w:style>
  <w:style w:type="paragraph" w:styleId="Textodebloco">
    <w:name w:val="Block Text"/>
    <w:basedOn w:val="Normal"/>
    <w:uiPriority w:val="99"/>
    <w:semiHidden/>
    <w:unhideWhenUsed/>
    <w:rsid w:val="00E35144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E35144"/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E35144"/>
  </w:style>
  <w:style w:type="paragraph" w:styleId="Corpodetexto2">
    <w:name w:val="Body Text 2"/>
    <w:basedOn w:val="Normal"/>
    <w:link w:val="Corpodetexto2Carter"/>
    <w:uiPriority w:val="99"/>
    <w:semiHidden/>
    <w:unhideWhenUsed/>
    <w:rsid w:val="00E35144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E35144"/>
  </w:style>
  <w:style w:type="paragraph" w:styleId="Corpodetexto3">
    <w:name w:val="Body Text 3"/>
    <w:basedOn w:val="Normal"/>
    <w:link w:val="Corpodetexto3Carter"/>
    <w:uiPriority w:val="99"/>
    <w:semiHidden/>
    <w:unhideWhenUsed/>
    <w:rsid w:val="00E35144"/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E35144"/>
    <w:rPr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E35144"/>
    <w:pPr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E35144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E35144"/>
    <w:pPr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E35144"/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E35144"/>
    <w:pPr>
      <w:ind w:left="360"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E35144"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E35144"/>
    <w:pPr>
      <w:spacing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E35144"/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E35144"/>
    <w:pPr>
      <w:ind w:left="283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E35144"/>
    <w:rPr>
      <w:szCs w:val="16"/>
    </w:rPr>
  </w:style>
  <w:style w:type="character" w:styleId="TtulodoLivro">
    <w:name w:val="Book Title"/>
    <w:basedOn w:val="Tipodeletrapredefinidodopargrafo"/>
    <w:uiPriority w:val="33"/>
    <w:semiHidden/>
    <w:unhideWhenUsed/>
    <w:qFormat/>
    <w:rsid w:val="00E35144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35144"/>
    <w:pPr>
      <w:spacing w:after="200"/>
    </w:pPr>
    <w:rPr>
      <w:i/>
      <w:iCs/>
      <w:color w:val="361817" w:themeColor="text2"/>
      <w:szCs w:val="18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E35144"/>
    <w:pPr>
      <w:spacing w:after="0"/>
      <w:ind w:left="4252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E35144"/>
  </w:style>
  <w:style w:type="table" w:styleId="GrelhaColorida">
    <w:name w:val="Colorful Grid"/>
    <w:basedOn w:val="Tabelanormal"/>
    <w:uiPriority w:val="73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E35144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E35144"/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E35144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3514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35144"/>
    <w:rPr>
      <w:b/>
      <w:bCs/>
      <w:szCs w:val="20"/>
    </w:rPr>
  </w:style>
  <w:style w:type="table" w:styleId="ListaEscura">
    <w:name w:val="Dark List"/>
    <w:basedOn w:val="Tabelanormal"/>
    <w:uiPriority w:val="70"/>
    <w:semiHidden/>
    <w:unhideWhenUsed/>
    <w:rsid w:val="00E3514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E3514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E3514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E3514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E3514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E3514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E3514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E35144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E35144"/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E35144"/>
    <w:pPr>
      <w:spacing w:after="0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E35144"/>
    <w:rPr>
      <w:rFonts w:ascii="Segoe UI" w:hAnsi="Segoe UI" w:cs="Segoe UI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E35144"/>
    <w:pPr>
      <w:spacing w:after="0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E35144"/>
  </w:style>
  <w:style w:type="character" w:styleId="nfase">
    <w:name w:val="Emphasis"/>
    <w:basedOn w:val="Tipodeletrapredefinidodopargrafo"/>
    <w:uiPriority w:val="20"/>
    <w:semiHidden/>
    <w:unhideWhenUsed/>
    <w:qFormat/>
    <w:rsid w:val="00E35144"/>
    <w:rPr>
      <w:i/>
      <w:iCs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E35144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E35144"/>
    <w:pPr>
      <w:spacing w:after="0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E35144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E35144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35144"/>
    <w:rPr>
      <w:color w:val="A85D00" w:themeColor="accent5" w:themeShade="BF"/>
      <w:u w:val="single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E35144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E35144"/>
    <w:pPr>
      <w:spacing w:after="0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E35144"/>
    <w:rPr>
      <w:szCs w:val="20"/>
    </w:rPr>
  </w:style>
  <w:style w:type="table" w:styleId="TabeladeGrelha1Clara">
    <w:name w:val="Grid Table 1 Light"/>
    <w:basedOn w:val="Tabelanormal"/>
    <w:uiPriority w:val="46"/>
    <w:rsid w:val="00E351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rsid w:val="00E35144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2">
    <w:name w:val="Grid Table 1 Light Accent 2"/>
    <w:basedOn w:val="Tabelanormal"/>
    <w:uiPriority w:val="46"/>
    <w:rsid w:val="00E35144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E35144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E35144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E35144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rsid w:val="00E35144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TabeladeGrelha3">
    <w:name w:val="Grid Table 3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TabeladeGrelha5Escura">
    <w:name w:val="Grid Table 5 Dark"/>
    <w:basedOn w:val="Tabelanormal"/>
    <w:uiPriority w:val="50"/>
    <w:rsid w:val="00E3514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E3514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E3514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E3514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E3514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E3514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E3514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E35144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E35144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E35144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E35144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E35144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E35144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E35144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E35144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E35144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E35144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E35144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E35144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Tipodeletrapredefinidodopargrafo"/>
    <w:uiPriority w:val="99"/>
    <w:semiHidden/>
    <w:unhideWhenUsed/>
    <w:rsid w:val="00E35144"/>
    <w:rPr>
      <w:color w:val="2B579A"/>
      <w:shd w:val="clear" w:color="auto" w:fill="E6E6E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144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144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144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144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144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14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14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Tipodeletrapredefinidodopargrafo"/>
    <w:uiPriority w:val="99"/>
    <w:semiHidden/>
    <w:unhideWhenUsed/>
    <w:rsid w:val="00E35144"/>
  </w:style>
  <w:style w:type="paragraph" w:styleId="EndereoHTML">
    <w:name w:val="HTML Address"/>
    <w:basedOn w:val="Normal"/>
    <w:link w:val="EndereoHTMLCarter"/>
    <w:uiPriority w:val="99"/>
    <w:semiHidden/>
    <w:unhideWhenUsed/>
    <w:rsid w:val="00E35144"/>
    <w:pPr>
      <w:spacing w:after="0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E35144"/>
    <w:rPr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sid w:val="00E35144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E35144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E35144"/>
    <w:rPr>
      <w:i/>
      <w:iCs/>
    </w:rPr>
  </w:style>
  <w:style w:type="character" w:styleId="TecladoHTML">
    <w:name w:val="HTML Keyboard"/>
    <w:basedOn w:val="Tipodeletrapredefinidodopargrafo"/>
    <w:uiPriority w:val="99"/>
    <w:semiHidden/>
    <w:unhideWhenUsed/>
    <w:rsid w:val="00E35144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E35144"/>
    <w:pPr>
      <w:spacing w:after="0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E35144"/>
    <w:rPr>
      <w:rFonts w:ascii="Consolas" w:hAnsi="Consolas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E35144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E35144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E35144"/>
    <w:rPr>
      <w:i/>
      <w:iCs/>
    </w:rPr>
  </w:style>
  <w:style w:type="character" w:styleId="Hiperligao">
    <w:name w:val="Hyperlink"/>
    <w:basedOn w:val="Tipodeletrapredefinidodopargrafo"/>
    <w:uiPriority w:val="99"/>
    <w:semiHidden/>
    <w:unhideWhenUsed/>
    <w:rsid w:val="00E35144"/>
    <w:rPr>
      <w:color w:val="3177A6" w:themeColor="accent2" w:themeShade="BF"/>
      <w:u w:val="single"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E35144"/>
    <w:pPr>
      <w:spacing w:after="0"/>
      <w:ind w:left="220" w:hanging="22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E35144"/>
    <w:pPr>
      <w:spacing w:after="0"/>
      <w:ind w:left="440" w:hanging="22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E35144"/>
    <w:pPr>
      <w:spacing w:after="0"/>
      <w:ind w:left="660" w:hanging="22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E35144"/>
    <w:pPr>
      <w:spacing w:after="0"/>
      <w:ind w:left="880" w:hanging="22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E35144"/>
    <w:pPr>
      <w:spacing w:after="0"/>
      <w:ind w:left="1100" w:hanging="22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E35144"/>
    <w:pPr>
      <w:spacing w:after="0"/>
      <w:ind w:left="1320" w:hanging="22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E35144"/>
    <w:pPr>
      <w:spacing w:after="0"/>
      <w:ind w:left="1540" w:hanging="22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E35144"/>
    <w:pPr>
      <w:spacing w:after="0"/>
      <w:ind w:left="1760" w:hanging="22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E35144"/>
    <w:pPr>
      <w:spacing w:after="0"/>
      <w:ind w:left="1980" w:hanging="22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E35144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E35144"/>
    <w:rPr>
      <w:i/>
      <w:iCs/>
      <w:color w:val="B6332E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E35144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E35144"/>
    <w:rPr>
      <w:i/>
      <w:iCs/>
      <w:color w:val="B6332E" w:themeColor="accent1" w:themeShade="BF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E35144"/>
    <w:rPr>
      <w:b/>
      <w:bCs/>
      <w:caps w:val="0"/>
      <w:smallCaps/>
      <w:color w:val="B6332E" w:themeColor="accent1" w:themeShade="BF"/>
      <w:spacing w:val="5"/>
    </w:rPr>
  </w:style>
  <w:style w:type="table" w:styleId="GrelhaClara">
    <w:name w:val="Light Grid"/>
    <w:basedOn w:val="Tabelanormal"/>
    <w:uiPriority w:val="62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E35144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E35144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E35144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E35144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E35144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E35144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E35144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E35144"/>
  </w:style>
  <w:style w:type="paragraph" w:styleId="Lista">
    <w:name w:val="List"/>
    <w:basedOn w:val="Normal"/>
    <w:uiPriority w:val="99"/>
    <w:semiHidden/>
    <w:unhideWhenUsed/>
    <w:rsid w:val="00E3514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3514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3514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3514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35144"/>
    <w:pPr>
      <w:ind w:left="1415" w:hanging="283"/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E35144"/>
    <w:pPr>
      <w:numPr>
        <w:numId w:val="6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E35144"/>
    <w:pPr>
      <w:numPr>
        <w:numId w:val="7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E35144"/>
    <w:pPr>
      <w:numPr>
        <w:numId w:val="8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E35144"/>
    <w:pPr>
      <w:numPr>
        <w:numId w:val="9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rsid w:val="00E35144"/>
    <w:pPr>
      <w:ind w:left="283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E35144"/>
    <w:pPr>
      <w:ind w:left="566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E35144"/>
    <w:pPr>
      <w:ind w:left="849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E35144"/>
    <w:pPr>
      <w:ind w:left="1132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E35144"/>
    <w:pPr>
      <w:ind w:left="1415"/>
      <w:contextualSpacing/>
    </w:pPr>
  </w:style>
  <w:style w:type="paragraph" w:styleId="Listanumerada">
    <w:name w:val="List Number"/>
    <w:basedOn w:val="Normal"/>
    <w:uiPriority w:val="99"/>
    <w:semiHidden/>
    <w:unhideWhenUsed/>
    <w:rsid w:val="00E35144"/>
    <w:pPr>
      <w:numPr>
        <w:numId w:val="10"/>
      </w:numPr>
      <w:contextualSpacing/>
    </w:pPr>
  </w:style>
  <w:style w:type="paragraph" w:styleId="Listanumerada2">
    <w:name w:val="List Number 2"/>
    <w:basedOn w:val="Normal"/>
    <w:uiPriority w:val="99"/>
    <w:semiHidden/>
    <w:unhideWhenUsed/>
    <w:rsid w:val="00E35144"/>
    <w:pPr>
      <w:numPr>
        <w:numId w:val="11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E35144"/>
    <w:pPr>
      <w:numPr>
        <w:numId w:val="12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E35144"/>
    <w:pPr>
      <w:numPr>
        <w:numId w:val="13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E35144"/>
    <w:pPr>
      <w:numPr>
        <w:numId w:val="14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E35144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E35144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E35144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E35144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E35144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E35144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E35144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E35144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TabeladeLista2">
    <w:name w:val="List Table 2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E35144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TabeladeLista3">
    <w:name w:val="List Table 3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E35144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E35144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E35144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E35144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E35144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E35144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E35144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E35144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E35144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E35144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E35144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E35144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E35144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E35144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E35144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E35144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E35144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E35144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E35144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E35144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E35144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E35144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E3514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E35144"/>
    <w:rPr>
      <w:rFonts w:ascii="Consolas" w:hAnsi="Consolas"/>
      <w:szCs w:val="20"/>
    </w:rPr>
  </w:style>
  <w:style w:type="table" w:styleId="GrelhaMdia1">
    <w:name w:val="Medium Grid 1"/>
    <w:basedOn w:val="Tabelanormal"/>
    <w:uiPriority w:val="67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E3514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E3514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E3514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onar">
    <w:name w:val="Mention"/>
    <w:basedOn w:val="Tipodeletrapredefinidodopargrafo"/>
    <w:uiPriority w:val="99"/>
    <w:semiHidden/>
    <w:unhideWhenUsed/>
    <w:rsid w:val="00E35144"/>
    <w:rPr>
      <w:color w:val="2B579A"/>
      <w:shd w:val="clear" w:color="auto" w:fill="E6E6E6"/>
    </w:r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E3514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E3514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E35144"/>
    <w:rPr>
      <w:rFonts w:ascii="Times New Roman" w:hAnsi="Times New Roman" w:cs="Times New Roman"/>
      <w:sz w:val="24"/>
      <w:szCs w:val="24"/>
    </w:rPr>
  </w:style>
  <w:style w:type="paragraph" w:styleId="Avanonormal">
    <w:name w:val="Normal Indent"/>
    <w:basedOn w:val="Normal"/>
    <w:semiHidden/>
    <w:unhideWhenUsed/>
    <w:qFormat/>
    <w:rsid w:val="00E35144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E35144"/>
    <w:pPr>
      <w:spacing w:after="0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E35144"/>
  </w:style>
  <w:style w:type="character" w:styleId="Nmerodepgina">
    <w:name w:val="page number"/>
    <w:basedOn w:val="Tipodeletrapredefinidodopargrafo"/>
    <w:uiPriority w:val="99"/>
    <w:semiHidden/>
    <w:unhideWhenUsed/>
    <w:rsid w:val="00E35144"/>
  </w:style>
  <w:style w:type="table" w:styleId="SimplesTabela1">
    <w:name w:val="Plain Table 1"/>
    <w:basedOn w:val="Tabelanormal"/>
    <w:uiPriority w:val="41"/>
    <w:rsid w:val="00E35144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E3514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E3514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E35144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E3514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E35144"/>
    <w:pPr>
      <w:spacing w:after="0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E35144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E35144"/>
    <w:pPr>
      <w:spacing w:before="200" w:after="160"/>
      <w:ind w:left="864" w:right="864"/>
      <w:jc w:val="center"/>
    </w:pPr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E35144"/>
    <w:rPr>
      <w:i/>
      <w:iCs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E35144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E35144"/>
  </w:style>
  <w:style w:type="paragraph" w:styleId="Assinatura">
    <w:name w:val="Signature"/>
    <w:basedOn w:val="Normal"/>
    <w:link w:val="AssinaturaCarter"/>
    <w:uiPriority w:val="99"/>
    <w:semiHidden/>
    <w:unhideWhenUsed/>
    <w:rsid w:val="00E35144"/>
    <w:pPr>
      <w:spacing w:after="0"/>
      <w:ind w:left="4252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E35144"/>
  </w:style>
  <w:style w:type="character" w:styleId="HiperligaoInteligente">
    <w:name w:val="Smart Hyperlink"/>
    <w:basedOn w:val="Tipodeletrapredefinidodopargrafo"/>
    <w:uiPriority w:val="99"/>
    <w:semiHidden/>
    <w:unhideWhenUsed/>
    <w:rsid w:val="00E35144"/>
    <w:rPr>
      <w:u w:val="dotted"/>
    </w:rPr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E35144"/>
    <w:rPr>
      <w:i/>
      <w:iCs/>
      <w:color w:val="404040" w:themeColor="text1" w:themeTint="BF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E35144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E3514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E3514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E3514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E3514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E3514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E3514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E35144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E3514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E35144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E35144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E35144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E3514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E35144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E3514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E35144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E3514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E35144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E3514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E35144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E35144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E35144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E3514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E3514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E35144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E35144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E3514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E3514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E3514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E35144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E3514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E3514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E35144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E3514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E3514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E35144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E35144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E3514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E35144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E3514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E3514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E3514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E3514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E351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E35144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E35144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E35144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E3514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E35144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E35144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E35144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E35144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E35144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E35144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E35144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E35144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E35144"/>
    <w:pPr>
      <w:spacing w:after="100"/>
      <w:ind w:left="1760"/>
    </w:p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E35144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35144"/>
    <w:rPr>
      <w:color w:val="595959" w:themeColor="text1" w:themeTint="A6"/>
      <w:shd w:val="clear" w:color="auto" w:fill="E6E6E6"/>
    </w:rPr>
  </w:style>
  <w:style w:type="numbering" w:styleId="111111">
    <w:name w:val="Outline List 2"/>
    <w:basedOn w:val="Semlista"/>
    <w:uiPriority w:val="99"/>
    <w:semiHidden/>
    <w:unhideWhenUsed/>
    <w:rsid w:val="00E35144"/>
    <w:pPr>
      <w:numPr>
        <w:numId w:val="15"/>
      </w:numPr>
    </w:pPr>
  </w:style>
  <w:style w:type="numbering" w:styleId="1ai">
    <w:name w:val="Outline List 1"/>
    <w:basedOn w:val="Semlista"/>
    <w:uiPriority w:val="99"/>
    <w:semiHidden/>
    <w:unhideWhenUsed/>
    <w:rsid w:val="00E35144"/>
    <w:pPr>
      <w:numPr>
        <w:numId w:val="16"/>
      </w:numPr>
    </w:pPr>
  </w:style>
  <w:style w:type="numbering" w:styleId="ArtigoSeco">
    <w:name w:val="Outline List 3"/>
    <w:basedOn w:val="Semlista"/>
    <w:uiPriority w:val="99"/>
    <w:semiHidden/>
    <w:unhideWhenUsed/>
    <w:rsid w:val="00E35144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sara\AppData\Roaming\Microsoft\Templates\Programa%20do%20professor%20(cores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76E8BD28A7046A9814EC0A79D83428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A07E35-C56E-40AE-A85C-D7947B9B9BA5}"/>
      </w:docPartPr>
      <w:docPartBody>
        <w:p w:rsidR="00000000" w:rsidRDefault="00000000">
          <w:pPr>
            <w:pStyle w:val="876E8BD28A7046A9814EC0A79D834282"/>
          </w:pPr>
          <w:r w:rsidRPr="00CE35F7">
            <w:rPr>
              <w:lang w:bidi="pt-PT"/>
            </w:rPr>
            <w:t>Descrição</w:t>
          </w:r>
        </w:p>
      </w:docPartBody>
    </w:docPart>
    <w:docPart>
      <w:docPartPr>
        <w:name w:val="B7DB814424084062A7EF829684CC19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5A28EF-E9DC-474F-8041-F5BD7FE684CF}"/>
      </w:docPartPr>
      <w:docPartBody>
        <w:p w:rsidR="00000000" w:rsidRDefault="00000000">
          <w:pPr>
            <w:pStyle w:val="B7DB814424084062A7EF829684CC195C"/>
          </w:pPr>
          <w:r w:rsidRPr="00CE35F7">
            <w:rPr>
              <w:lang w:bidi="pt-PT"/>
            </w:rPr>
            <w:t>Informações e Recursos Adicionais</w:t>
          </w:r>
        </w:p>
      </w:docPartBody>
    </w:docPart>
    <w:docPart>
      <w:docPartPr>
        <w:name w:val="67281B986F654139BC085291A5BD12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2DF547-D976-4E48-8791-F48C60B60C08}"/>
      </w:docPartPr>
      <w:docPartBody>
        <w:p w:rsidR="00000000" w:rsidRDefault="00000000">
          <w:pPr>
            <w:pStyle w:val="67281B986F654139BC085291A5BD12FE"/>
          </w:pPr>
          <w:r w:rsidRPr="00CE35F7">
            <w:rPr>
              <w:lang w:bidi="pt-PT"/>
            </w:rPr>
            <w:t>Adicione um Subtítulo</w:t>
          </w:r>
        </w:p>
      </w:docPartBody>
    </w:docPart>
    <w:docPart>
      <w:docPartPr>
        <w:name w:val="A34218DA84444E5289D10A0468DC88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75C8A8-555F-416E-AEF9-BCAED122555E}"/>
      </w:docPartPr>
      <w:docPartBody>
        <w:p w:rsidR="00000000" w:rsidRDefault="00000000">
          <w:pPr>
            <w:pStyle w:val="A34218DA84444E5289D10A0468DC880F"/>
          </w:pPr>
          <w:r w:rsidRPr="00CE35F7">
            <w:rPr>
              <w:lang w:bidi="pt-PT"/>
            </w:rPr>
            <w:t>Adicione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69"/>
    <w:rsid w:val="00C37D69"/>
    <w:rsid w:val="00F4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01AFFF42D6E49578E414A04FE867F52">
    <w:name w:val="C01AFFF42D6E49578E414A04FE867F52"/>
  </w:style>
  <w:style w:type="paragraph" w:customStyle="1" w:styleId="3F25CC047DC34618BF2049EEA7C51443">
    <w:name w:val="3F25CC047DC34618BF2049EEA7C51443"/>
  </w:style>
  <w:style w:type="paragraph" w:customStyle="1" w:styleId="7CFDE81AE74145C89937B99D722AEAE9">
    <w:name w:val="7CFDE81AE74145C89937B99D722AEAE9"/>
  </w:style>
  <w:style w:type="paragraph" w:customStyle="1" w:styleId="92188622177A49718B3BEF6A356D2481">
    <w:name w:val="92188622177A49718B3BEF6A356D2481"/>
  </w:style>
  <w:style w:type="paragraph" w:customStyle="1" w:styleId="9E66BBB0720042F5949DB4A34EC72CD5">
    <w:name w:val="9E66BBB0720042F5949DB4A34EC72CD5"/>
  </w:style>
  <w:style w:type="paragraph" w:customStyle="1" w:styleId="403E623A2D174AC8BF99FA24A9FD7A8E">
    <w:name w:val="403E623A2D174AC8BF99FA24A9FD7A8E"/>
  </w:style>
  <w:style w:type="paragraph" w:customStyle="1" w:styleId="F4FF8958AEEA499CB03E0363D55BD8C4">
    <w:name w:val="F4FF8958AEEA499CB03E0363D55BD8C4"/>
  </w:style>
  <w:style w:type="character" w:styleId="Forte">
    <w:name w:val="Strong"/>
    <w:basedOn w:val="Tipodeletrapredefinidodopargrafo"/>
    <w:uiPriority w:val="1"/>
    <w:qFormat/>
    <w:rPr>
      <w:b/>
      <w:bCs/>
      <w:color w:val="262626" w:themeColor="text1" w:themeTint="D9"/>
    </w:rPr>
  </w:style>
  <w:style w:type="paragraph" w:customStyle="1" w:styleId="4608643FE78D420E82F6E25BD8D20D20">
    <w:name w:val="4608643FE78D420E82F6E25BD8D20D20"/>
  </w:style>
  <w:style w:type="paragraph" w:customStyle="1" w:styleId="A191DCEAC56C4AD1B96D7BB8E07B783D">
    <w:name w:val="A191DCEAC56C4AD1B96D7BB8E07B783D"/>
  </w:style>
  <w:style w:type="paragraph" w:customStyle="1" w:styleId="E323CFB8DD1F402A92459CC5039C683C">
    <w:name w:val="E323CFB8DD1F402A92459CC5039C683C"/>
  </w:style>
  <w:style w:type="paragraph" w:customStyle="1" w:styleId="7CE01CAFB7FB498D99FD2ADCAA954397">
    <w:name w:val="7CE01CAFB7FB498D99FD2ADCAA954397"/>
  </w:style>
  <w:style w:type="paragraph" w:customStyle="1" w:styleId="FFB7E7F8A6C144E5B043B76AF9411AD0">
    <w:name w:val="FFB7E7F8A6C144E5B043B76AF9411AD0"/>
  </w:style>
  <w:style w:type="paragraph" w:customStyle="1" w:styleId="C289DC08DE054BD4AC32A75AE3C508F9">
    <w:name w:val="C289DC08DE054BD4AC32A75AE3C508F9"/>
  </w:style>
  <w:style w:type="paragraph" w:customStyle="1" w:styleId="876E8BD28A7046A9814EC0A79D834282">
    <w:name w:val="876E8BD28A7046A9814EC0A79D834282"/>
  </w:style>
  <w:style w:type="paragraph" w:customStyle="1" w:styleId="D16CD530424A44A8998DFA13A1F5D20B">
    <w:name w:val="D16CD530424A44A8998DFA13A1F5D20B"/>
  </w:style>
  <w:style w:type="paragraph" w:customStyle="1" w:styleId="3405B8699FF04405921592B592CBBC6D">
    <w:name w:val="3405B8699FF04405921592B592CBBC6D"/>
  </w:style>
  <w:style w:type="paragraph" w:customStyle="1" w:styleId="6B70CD06EC60493090D3F4B09F5C0B05">
    <w:name w:val="6B70CD06EC60493090D3F4B09F5C0B05"/>
  </w:style>
  <w:style w:type="paragraph" w:customStyle="1" w:styleId="A931DD9FCA2E40DF8D88066C40D8E017">
    <w:name w:val="A931DD9FCA2E40DF8D88066C40D8E017"/>
  </w:style>
  <w:style w:type="paragraph" w:customStyle="1" w:styleId="B51174686E714C4A88B369DBC9DADAAC">
    <w:name w:val="B51174686E714C4A88B369DBC9DADAAC"/>
  </w:style>
  <w:style w:type="paragraph" w:customStyle="1" w:styleId="1FA151D49DE249488372A9CAADE9F88C">
    <w:name w:val="1FA151D49DE249488372A9CAADE9F88C"/>
  </w:style>
  <w:style w:type="paragraph" w:customStyle="1" w:styleId="2B7DAD69BCE94F8B98C3BAFF5BF45B99">
    <w:name w:val="2B7DAD69BCE94F8B98C3BAFF5BF45B99"/>
  </w:style>
  <w:style w:type="paragraph" w:customStyle="1" w:styleId="31A5269DFCFB4896B9C04E21635AFE92">
    <w:name w:val="31A5269DFCFB4896B9C04E21635AFE92"/>
  </w:style>
  <w:style w:type="paragraph" w:customStyle="1" w:styleId="3907A56065E24C26A6D3DEB61B61E2AB">
    <w:name w:val="3907A56065E24C26A6D3DEB61B61E2AB"/>
  </w:style>
  <w:style w:type="paragraph" w:customStyle="1" w:styleId="B2C417FA102C4025B45B85C40CC83876">
    <w:name w:val="B2C417FA102C4025B45B85C40CC83876"/>
  </w:style>
  <w:style w:type="paragraph" w:customStyle="1" w:styleId="080E3479623A45DF9D76660495E6C6E6">
    <w:name w:val="080E3479623A45DF9D76660495E6C6E6"/>
  </w:style>
  <w:style w:type="paragraph" w:customStyle="1" w:styleId="C0A76C748CE34BF39D13DE27D921A781">
    <w:name w:val="C0A76C748CE34BF39D13DE27D921A781"/>
  </w:style>
  <w:style w:type="paragraph" w:customStyle="1" w:styleId="8C6311411C444E819A805337BEE07E96">
    <w:name w:val="8C6311411C444E819A805337BEE07E96"/>
  </w:style>
  <w:style w:type="paragraph" w:customStyle="1" w:styleId="310B809A23E8492BB199C0111CC15369">
    <w:name w:val="310B809A23E8492BB199C0111CC15369"/>
  </w:style>
  <w:style w:type="paragraph" w:customStyle="1" w:styleId="CAD86C97950C45FB93D4456150D107D2">
    <w:name w:val="CAD86C97950C45FB93D4456150D107D2"/>
  </w:style>
  <w:style w:type="paragraph" w:customStyle="1" w:styleId="61B5063D5BAD4D428173A826657C1D66">
    <w:name w:val="61B5063D5BAD4D428173A826657C1D66"/>
  </w:style>
  <w:style w:type="paragraph" w:customStyle="1" w:styleId="269080D98C204EAF8F7773C321AC0DB3">
    <w:name w:val="269080D98C204EAF8F7773C321AC0DB3"/>
  </w:style>
  <w:style w:type="paragraph" w:customStyle="1" w:styleId="53350FC6FAC849B599771780352EC638">
    <w:name w:val="53350FC6FAC849B599771780352EC638"/>
  </w:style>
  <w:style w:type="paragraph" w:customStyle="1" w:styleId="29299319555E45ABACB7B826F5595B8D">
    <w:name w:val="29299319555E45ABACB7B826F5595B8D"/>
  </w:style>
  <w:style w:type="paragraph" w:customStyle="1" w:styleId="66E962CF09934A8BAF0C126954AB6CE1">
    <w:name w:val="66E962CF09934A8BAF0C126954AB6CE1"/>
  </w:style>
  <w:style w:type="paragraph" w:customStyle="1" w:styleId="569829BD67C143A6BA686A66FC1B487C">
    <w:name w:val="569829BD67C143A6BA686A66FC1B487C"/>
  </w:style>
  <w:style w:type="paragraph" w:customStyle="1" w:styleId="8D97FDDEB47D4340A7FA822915928DF5">
    <w:name w:val="8D97FDDEB47D4340A7FA822915928DF5"/>
  </w:style>
  <w:style w:type="paragraph" w:customStyle="1" w:styleId="BDB30AE8C66E4F68838D62B98538F8AB">
    <w:name w:val="BDB30AE8C66E4F68838D62B98538F8AB"/>
  </w:style>
  <w:style w:type="paragraph" w:customStyle="1" w:styleId="7A1B88FDE1204447BF5557960A32D68F">
    <w:name w:val="7A1B88FDE1204447BF5557960A32D68F"/>
  </w:style>
  <w:style w:type="paragraph" w:customStyle="1" w:styleId="D642D93621884641B6D2094A7F09F812">
    <w:name w:val="D642D93621884641B6D2094A7F09F812"/>
  </w:style>
  <w:style w:type="paragraph" w:customStyle="1" w:styleId="D670D3FBDE15480A9E3130311B6601A0">
    <w:name w:val="D670D3FBDE15480A9E3130311B6601A0"/>
  </w:style>
  <w:style w:type="paragraph" w:customStyle="1" w:styleId="CD083B0AAFFA49B380A59DF685C0C43A">
    <w:name w:val="CD083B0AAFFA49B380A59DF685C0C43A"/>
  </w:style>
  <w:style w:type="paragraph" w:customStyle="1" w:styleId="ABA2EA24C8E34D0A92517088667A2599">
    <w:name w:val="ABA2EA24C8E34D0A92517088667A2599"/>
  </w:style>
  <w:style w:type="paragraph" w:customStyle="1" w:styleId="FD7DEC0FE6A54726BE2CF2FBDC12CC55">
    <w:name w:val="FD7DEC0FE6A54726BE2CF2FBDC12CC55"/>
  </w:style>
  <w:style w:type="paragraph" w:customStyle="1" w:styleId="0421534546A14085A9E4ED79FBBD8F32">
    <w:name w:val="0421534546A14085A9E4ED79FBBD8F32"/>
  </w:style>
  <w:style w:type="paragraph" w:customStyle="1" w:styleId="10507511E4194AA58892D0381E47DA5F">
    <w:name w:val="10507511E4194AA58892D0381E47DA5F"/>
  </w:style>
  <w:style w:type="paragraph" w:customStyle="1" w:styleId="F059DE39D1474332BB4D833894EE602C">
    <w:name w:val="F059DE39D1474332BB4D833894EE602C"/>
  </w:style>
  <w:style w:type="paragraph" w:customStyle="1" w:styleId="BFDD8FC180554F858485A82A4118C76A">
    <w:name w:val="BFDD8FC180554F858485A82A4118C76A"/>
  </w:style>
  <w:style w:type="paragraph" w:customStyle="1" w:styleId="2038CB0C58124B8983CBAA2DBEB8F7C2">
    <w:name w:val="2038CB0C58124B8983CBAA2DBEB8F7C2"/>
  </w:style>
  <w:style w:type="paragraph" w:customStyle="1" w:styleId="19969E7CC95540D6AC81395BC0C84341">
    <w:name w:val="19969E7CC95540D6AC81395BC0C84341"/>
  </w:style>
  <w:style w:type="paragraph" w:customStyle="1" w:styleId="5707B57F18954D58A334DC51413A7432">
    <w:name w:val="5707B57F18954D58A334DC51413A7432"/>
  </w:style>
  <w:style w:type="paragraph" w:customStyle="1" w:styleId="9ACD7A173323470186AB3689DDC433A1">
    <w:name w:val="9ACD7A173323470186AB3689DDC433A1"/>
  </w:style>
  <w:style w:type="paragraph" w:customStyle="1" w:styleId="DCFD2F5466F44949B6893FC153038ECD">
    <w:name w:val="DCFD2F5466F44949B6893FC153038ECD"/>
  </w:style>
  <w:style w:type="paragraph" w:customStyle="1" w:styleId="369B48E97BC141849E01DA1D769165D8">
    <w:name w:val="369B48E97BC141849E01DA1D769165D8"/>
  </w:style>
  <w:style w:type="paragraph" w:customStyle="1" w:styleId="2E7FFF968DCD4D759DF8E719C1672FAB">
    <w:name w:val="2E7FFF968DCD4D759DF8E719C1672FAB"/>
  </w:style>
  <w:style w:type="paragraph" w:customStyle="1" w:styleId="4B3558A223184001B5EC89648408A0B2">
    <w:name w:val="4B3558A223184001B5EC89648408A0B2"/>
  </w:style>
  <w:style w:type="paragraph" w:customStyle="1" w:styleId="832E345BE10947EEBB8802A262E88217">
    <w:name w:val="832E345BE10947EEBB8802A262E88217"/>
  </w:style>
  <w:style w:type="paragraph" w:customStyle="1" w:styleId="02BCAFA9ADE3440BB2DD0949B991080C">
    <w:name w:val="02BCAFA9ADE3440BB2DD0949B991080C"/>
  </w:style>
  <w:style w:type="paragraph" w:customStyle="1" w:styleId="B7DB814424084062A7EF829684CC195C">
    <w:name w:val="B7DB814424084062A7EF829684CC195C"/>
  </w:style>
  <w:style w:type="paragraph" w:customStyle="1" w:styleId="67281B986F654139BC085291A5BD12FE">
    <w:name w:val="67281B986F654139BC085291A5BD12FE"/>
  </w:style>
  <w:style w:type="paragraph" w:customStyle="1" w:styleId="A34218DA84444E5289D10A0468DC880F">
    <w:name w:val="A34218DA84444E5289D10A0468DC88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Programa do professor (cores).dotx</Template>
  <TotalTime>28</TotalTime>
  <Pages>1</Pages>
  <Words>132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rsara</dc:creator>
  <cp:lastModifiedBy>Ricardo Jorge Castanheira Saraiva</cp:lastModifiedBy>
  <cp:revision>3</cp:revision>
  <dcterms:created xsi:type="dcterms:W3CDTF">2025-10-01T17:48:00Z</dcterms:created>
  <dcterms:modified xsi:type="dcterms:W3CDTF">2025-10-01T18:16:00Z</dcterms:modified>
</cp:coreProperties>
</file>